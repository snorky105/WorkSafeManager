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0F32B1" w14:textId="76322E07" w:rsidR="00CB7B36" w:rsidRDefault="00090847">
      <w:pPr>
        <w:pStyle w:val="Titolo51"/>
        <w:tabs>
          <w:tab w:val="left" w:pos="0"/>
        </w:tabs>
        <w:jc w:val="left"/>
        <w:rPr>
          <w:rFonts w:ascii="Calibri" w:hAnsi="Calibri"/>
          <w:sz w:val="22"/>
          <w:szCs w:val="22"/>
          <w:shd w:val="clear" w:color="auto" w:fill="FFFF00"/>
        </w:rPr>
      </w:pPr>
      <w:r>
        <w:rPr>
          <w:rFonts w:ascii="Calibri" w:hAnsi="Calibri"/>
          <w:sz w:val="24"/>
          <w:shd w:val="clear" w:color="auto" w:fill="FFFF00"/>
        </w:rPr>
        <w:t>COD</w:t>
      </w:r>
      <w:r>
        <w:rPr>
          <w:rFonts w:ascii="Calibri" w:hAnsi="Calibri"/>
          <w:sz w:val="22"/>
          <w:szCs w:val="22"/>
          <w:shd w:val="clear" w:color="auto" w:fill="FFFF00"/>
        </w:rPr>
        <w:t xml:space="preserve">: </w:t>
      </w:r>
      <w:r w:rsidR="00FE290A">
        <w:rPr>
          <w:rFonts w:ascii="Calibri" w:hAnsi="Calibri"/>
          <w:sz w:val="22"/>
          <w:szCs w:val="22"/>
          <w:shd w:val="clear" w:color="auto" w:fill="FFFF00"/>
        </w:rPr>
        <w:t>{{CODICE}}</w:t>
      </w:r>
    </w:p>
    <w:p w14:paraId="1C185984" w14:textId="77777777" w:rsidR="00CB7B36" w:rsidRDefault="00CB7B36">
      <w:pPr>
        <w:tabs>
          <w:tab w:val="left" w:pos="0"/>
        </w:tabs>
        <w:rPr>
          <w:b/>
          <w:bCs/>
          <w:shd w:val="clear" w:color="auto" w:fill="FFFF00"/>
        </w:rPr>
      </w:pPr>
    </w:p>
    <w:p w14:paraId="6D2ECCAF" w14:textId="77777777" w:rsidR="00CB7B36" w:rsidRPr="00FD38CA" w:rsidRDefault="00090847">
      <w:pPr>
        <w:pStyle w:val="Titolo51"/>
        <w:tabs>
          <w:tab w:val="left" w:pos="0"/>
        </w:tabs>
        <w:rPr>
          <w:rFonts w:ascii="Tahoma" w:hAnsi="Tahoma" w:cs="Tahoma"/>
          <w:i/>
          <w:caps/>
          <w:color w:val="17365D"/>
          <w:sz w:val="48"/>
          <w:szCs w:val="48"/>
        </w:rPr>
      </w:pPr>
      <w:r>
        <w:rPr>
          <w:rFonts w:ascii="Calibri" w:hAnsi="Calibri"/>
          <w:color w:val="000000"/>
          <w:sz w:val="28"/>
          <w:szCs w:val="28"/>
        </w:rPr>
        <w:t>Si attesta che il/la Signor/a</w:t>
      </w:r>
    </w:p>
    <w:p w14:paraId="376F3B1A" w14:textId="5144D23B" w:rsidR="00CB7B36" w:rsidRPr="00D04261" w:rsidRDefault="00FE290A" w:rsidP="002B1F26">
      <w:pPr>
        <w:pStyle w:val="Titolo51"/>
        <w:numPr>
          <w:ilvl w:val="4"/>
          <w:numId w:val="1"/>
        </w:numPr>
        <w:tabs>
          <w:tab w:val="left" w:pos="0"/>
        </w:tabs>
        <w:spacing w:before="114" w:after="114"/>
        <w:rPr>
          <w:rFonts w:ascii="Century Schoolbook L" w:hAnsi="Century Schoolbook L" w:cs="Tahoma"/>
          <w:caps/>
          <w:color w:val="CC0000"/>
          <w:sz w:val="48"/>
          <w:szCs w:val="48"/>
        </w:rPr>
      </w:pPr>
      <w:r>
        <w:rPr>
          <w:rFonts w:ascii="Century Schoolbook L" w:hAnsi="Century Schoolbook L" w:cs="Tahoma"/>
          <w:caps/>
          <w:color w:val="CC0000"/>
          <w:sz w:val="48"/>
          <w:szCs w:val="48"/>
        </w:rPr>
        <w:t>{{COGNOME}}</w:t>
      </w:r>
      <w:r w:rsidR="00BA767D">
        <w:rPr>
          <w:rFonts w:ascii="Century Schoolbook L" w:hAnsi="Century Schoolbook L" w:cs="Tahoma"/>
          <w:caps/>
          <w:color w:val="CC0000"/>
          <w:sz w:val="48"/>
          <w:szCs w:val="48"/>
        </w:rPr>
        <w:t xml:space="preserve"> </w:t>
      </w:r>
      <w:r>
        <w:rPr>
          <w:rFonts w:ascii="Century Schoolbook L" w:hAnsi="Century Schoolbook L" w:cs="Tahoma"/>
          <w:caps/>
          <w:color w:val="CC0000"/>
          <w:sz w:val="48"/>
          <w:szCs w:val="48"/>
        </w:rPr>
        <w:t>{{NOME}}</w:t>
      </w:r>
    </w:p>
    <w:p w14:paraId="413B3314" w14:textId="582C851A" w:rsidR="000F4951" w:rsidRDefault="00377159" w:rsidP="000F4951">
      <w:pPr>
        <w:jc w:val="center"/>
        <w:rPr>
          <w:sz w:val="20"/>
          <w:szCs w:val="20"/>
        </w:rPr>
      </w:pPr>
      <w:r>
        <w:rPr>
          <w:sz w:val="20"/>
          <w:szCs w:val="20"/>
        </w:rPr>
        <w:t>NA</w:t>
      </w:r>
      <w:r w:rsidR="00F84B50">
        <w:rPr>
          <w:sz w:val="20"/>
          <w:szCs w:val="20"/>
        </w:rPr>
        <w:t>T</w:t>
      </w:r>
      <w:r w:rsidR="00BA767D">
        <w:rPr>
          <w:sz w:val="20"/>
          <w:szCs w:val="20"/>
        </w:rPr>
        <w:t xml:space="preserve">A A </w:t>
      </w:r>
      <w:r w:rsidR="00FE290A">
        <w:rPr>
          <w:sz w:val="20"/>
          <w:szCs w:val="20"/>
        </w:rPr>
        <w:t>{{LUOGO_NASCITA}}</w:t>
      </w:r>
      <w:r w:rsidR="00BA767D">
        <w:rPr>
          <w:sz w:val="20"/>
          <w:szCs w:val="20"/>
        </w:rPr>
        <w:t xml:space="preserve"> IL </w:t>
      </w:r>
      <w:r w:rsidR="00FE290A">
        <w:rPr>
          <w:sz w:val="20"/>
          <w:szCs w:val="20"/>
        </w:rPr>
        <w:t>{{DATA_NASCITA}}</w:t>
      </w:r>
    </w:p>
    <w:p w14:paraId="17236FEB" w14:textId="2555888A" w:rsidR="0036100B" w:rsidRDefault="00D04261" w:rsidP="00DB22ED">
      <w:pPr>
        <w:spacing w:after="143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SOCIETA’: </w:t>
      </w:r>
      <w:r w:rsidR="00FE290A">
        <w:rPr>
          <w:b/>
          <w:sz w:val="20"/>
          <w:szCs w:val="20"/>
        </w:rPr>
        <w:softHyphen/>
        <w:t>{{SOCIETA}}</w:t>
      </w:r>
      <w:r w:rsidR="00BA767D">
        <w:rPr>
          <w:b/>
          <w:sz w:val="20"/>
          <w:szCs w:val="20"/>
        </w:rPr>
        <w:t xml:space="preserve"> </w:t>
      </w:r>
    </w:p>
    <w:p w14:paraId="45894231" w14:textId="77777777" w:rsidR="00CB7B36" w:rsidRDefault="00090847">
      <w:pPr>
        <w:spacing w:after="143"/>
        <w:jc w:val="center"/>
        <w:rPr>
          <w:rFonts w:ascii="Century Schoolbook L" w:hAnsi="Century Schoolbook L" w:cs="Tahoma"/>
        </w:rPr>
      </w:pPr>
      <w:r>
        <w:rPr>
          <w:rFonts w:cs="Tahoma"/>
          <w:sz w:val="28"/>
          <w:szCs w:val="28"/>
        </w:rPr>
        <w:t>ha partecipato al corso di formazione per</w:t>
      </w:r>
    </w:p>
    <w:p w14:paraId="3DBD3801" w14:textId="1850D983" w:rsidR="00CB7B36" w:rsidRDefault="00090847">
      <w:pPr>
        <w:tabs>
          <w:tab w:val="left" w:pos="4536"/>
        </w:tabs>
        <w:spacing w:after="0"/>
        <w:jc w:val="center"/>
        <w:rPr>
          <w:sz w:val="40"/>
          <w:szCs w:val="40"/>
        </w:rPr>
      </w:pPr>
      <w:r>
        <w:rPr>
          <w:rFonts w:ascii="Cambria" w:hAnsi="Cambria" w:cs="Consolas"/>
          <w:b/>
          <w:bCs/>
          <w:color w:val="17365D"/>
          <w:sz w:val="40"/>
          <w:szCs w:val="40"/>
        </w:rPr>
        <w:t>“</w:t>
      </w:r>
      <w:r w:rsidR="00FE290A">
        <w:rPr>
          <w:rFonts w:ascii="Cambria" w:hAnsi="Cambria" w:cs="Consolas"/>
          <w:b/>
          <w:bCs/>
          <w:color w:val="17365D"/>
          <w:sz w:val="40"/>
          <w:szCs w:val="40"/>
        </w:rPr>
        <w:t>{{NOME_CORSO}}</w:t>
      </w:r>
      <w:r>
        <w:rPr>
          <w:rFonts w:ascii="Cambria" w:hAnsi="Cambria" w:cs="Consolas"/>
          <w:b/>
          <w:bCs/>
          <w:color w:val="17365D"/>
          <w:sz w:val="40"/>
          <w:szCs w:val="40"/>
        </w:rPr>
        <w:t>”</w:t>
      </w:r>
    </w:p>
    <w:p w14:paraId="4F522499" w14:textId="77777777" w:rsidR="00CB7B36" w:rsidRDefault="00090847">
      <w:pPr>
        <w:jc w:val="center"/>
      </w:pPr>
      <w:r>
        <w:rPr>
          <w:rFonts w:cs="Tahoma"/>
          <w:sz w:val="21"/>
          <w:szCs w:val="21"/>
        </w:rPr>
        <w:t xml:space="preserve">aggiornato con una formazione specifica sui rischi per la salute causati dal </w:t>
      </w:r>
      <w:r>
        <w:rPr>
          <w:rFonts w:cs="Tahoma"/>
          <w:i/>
          <w:iCs/>
          <w:sz w:val="21"/>
          <w:szCs w:val="21"/>
        </w:rPr>
        <w:t xml:space="preserve">Coronavirus (SARS-CoV-2) </w:t>
      </w:r>
      <w:r>
        <w:rPr>
          <w:rFonts w:cs="Tahoma"/>
          <w:sz w:val="21"/>
          <w:szCs w:val="21"/>
        </w:rPr>
        <w:t xml:space="preserve">e sulle misure di sicurezza da attuare per ridurre il contagio da </w:t>
      </w:r>
      <w:r>
        <w:rPr>
          <w:rFonts w:cs="Tahoma"/>
          <w:b/>
          <w:bCs/>
          <w:sz w:val="21"/>
          <w:szCs w:val="21"/>
        </w:rPr>
        <w:t>COVID-19</w:t>
      </w:r>
    </w:p>
    <w:p w14:paraId="1D52E743" w14:textId="77777777" w:rsidR="00CB7B36" w:rsidRDefault="00DB22ED">
      <w:pPr>
        <w:jc w:val="center"/>
      </w:pPr>
      <w:r>
        <w:rPr>
          <w:rFonts w:cs="Tahoma"/>
          <w:sz w:val="21"/>
          <w:szCs w:val="21"/>
        </w:rPr>
        <w:t>della durata di 12</w:t>
      </w:r>
      <w:r w:rsidR="00090847">
        <w:rPr>
          <w:rFonts w:cs="Tahoma"/>
          <w:sz w:val="21"/>
          <w:szCs w:val="21"/>
        </w:rPr>
        <w:t xml:space="preserve"> ore</w:t>
      </w:r>
    </w:p>
    <w:p w14:paraId="107EBB7A" w14:textId="77777777" w:rsidR="002B1F26" w:rsidRPr="000F4951" w:rsidRDefault="00090847" w:rsidP="000F4951">
      <w:pPr>
        <w:jc w:val="center"/>
      </w:pPr>
      <w:r>
        <w:rPr>
          <w:rFonts w:cs="Tahoma"/>
          <w:sz w:val="21"/>
          <w:szCs w:val="21"/>
        </w:rPr>
        <w:t>ai sensi degli artt. 36 e 37 del D.Lgs 81/08 e della conferenza Stato-Regioni del 21 dicembre 2011</w:t>
      </w:r>
    </w:p>
    <w:p w14:paraId="68EAEB65" w14:textId="567BFE30" w:rsidR="00CB7B36" w:rsidRDefault="00A71D1C">
      <w:pPr>
        <w:tabs>
          <w:tab w:val="left" w:pos="4536"/>
        </w:tabs>
        <w:jc w:val="center"/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37095D13" wp14:editId="77BE3173">
            <wp:simplePos x="0" y="0"/>
            <wp:positionH relativeFrom="column">
              <wp:posOffset>1889760</wp:posOffset>
            </wp:positionH>
            <wp:positionV relativeFrom="paragraph">
              <wp:posOffset>89535</wp:posOffset>
            </wp:positionV>
            <wp:extent cx="2400300" cy="618490"/>
            <wp:effectExtent l="0" t="0" r="0" b="0"/>
            <wp:wrapSquare wrapText="largest"/>
            <wp:docPr id="1205894195" name="Immagine 2" descr="logo agrotecni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logo agrotecnic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564C0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4206D22C" w14:textId="77777777" w:rsidR="00CB7B36" w:rsidRDefault="00CB7B36">
      <w:pPr>
        <w:spacing w:before="114" w:after="314"/>
        <w:rPr>
          <w:rFonts w:ascii="Times New Roman" w:hAnsi="Times New Roman" w:cs="Times New Roman"/>
          <w:sz w:val="24"/>
          <w:szCs w:val="24"/>
        </w:rPr>
      </w:pPr>
    </w:p>
    <w:p w14:paraId="5EB28F94" w14:textId="77777777" w:rsidR="00BA767D" w:rsidRDefault="00BA767D" w:rsidP="00BA767D"/>
    <w:p w14:paraId="611CCE32" w14:textId="32A9D291" w:rsidR="00CB7B36" w:rsidRPr="00BA767D" w:rsidRDefault="00090847" w:rsidP="00BA767D">
      <w:r>
        <w:t>PERIODO DI SVOLGIMENTO</w:t>
      </w:r>
      <w:r w:rsidR="00743A90">
        <w:t xml:space="preserve">: </w:t>
      </w:r>
      <w:r w:rsidR="00BA767D">
        <w:t xml:space="preserve"> </w:t>
      </w:r>
      <w:r w:rsidR="0067706B">
        <w:softHyphen/>
        <w:t>{{DATA SVOLGIMENTO}}</w:t>
      </w:r>
      <w:r w:rsidR="00BA767D">
        <w:t xml:space="preserve"> 9.00-13.00/14.00-18.00, 12 FEBBRAIO 2025 ORARIO 9.00-13.00</w:t>
      </w:r>
    </w:p>
    <w:p w14:paraId="291F3B1E" w14:textId="77777777" w:rsidR="00CB7B36" w:rsidRDefault="00090847">
      <w:pPr>
        <w:rPr>
          <w:rFonts w:ascii="Times New Roman" w:hAnsi="Times New Roman" w:cs="Times New Roman"/>
          <w:sz w:val="24"/>
          <w:szCs w:val="24"/>
        </w:rPr>
      </w:pPr>
      <w:r>
        <w:t xml:space="preserve">METODOLOGIA DI SVOLGIMENTO: </w:t>
      </w:r>
      <w:r>
        <w:tab/>
      </w:r>
      <w:r>
        <w:rPr>
          <w:b/>
          <w:bCs/>
        </w:rPr>
        <w:t>E-LEARNING FAD</w:t>
      </w:r>
      <w:r>
        <w:rPr>
          <w:b/>
          <w:bCs/>
        </w:rPr>
        <w:tab/>
      </w:r>
      <w:r>
        <w:rPr>
          <w:b/>
          <w:bCs/>
        </w:rPr>
        <w:tab/>
        <w:t>IN PRESENZA</w:t>
      </w:r>
      <w:r w:rsidR="00000000">
        <w:pict w14:anchorId="7D4462B6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1" type="#_x0000_t201" style="position:absolute;margin-left:160.7pt;margin-top:3.25pt;width:10.5pt;height:9.75pt;z-index:251657728;mso-position-horizontal-relative:text;mso-position-vertical-relative:text" o:allowincell="f">
            <v:imagedata r:id="rId8" o:title=""/>
          </v:shape>
        </w:pict>
      </w:r>
    </w:p>
    <w:p w14:paraId="2E2BB768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5E27CB86" w14:textId="3637ADE3" w:rsidR="00CB7B36" w:rsidRDefault="00090847">
      <w:pPr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cs="Times New Roman"/>
        </w:rPr>
        <w:t xml:space="preserve">Firma Docente: </w:t>
      </w:r>
      <w:r w:rsidR="00000000">
        <w:pict w14:anchorId="438BE4E4">
          <v:shape id="_x0000_s2050" type="#_x0000_t201" style="position:absolute;left:0;text-align:left;margin-left:302.45pt;margin-top:-47.65pt;width:10.5pt;height:9.75pt;z-index:251658752;mso-position-horizontal-relative:text;mso-position-vertical-relative:text" o:allowincell="f">
            <v:imagedata r:id="rId9" o:title=""/>
          </v:shape>
        </w:pict>
      </w:r>
      <w:r w:rsidR="00BA767D">
        <w:t xml:space="preserve">FRANCESCA PISTILLI </w:t>
      </w:r>
    </w:p>
    <w:p w14:paraId="37B7BD1B" w14:textId="77777777" w:rsidR="00743A90" w:rsidRPr="00743A90" w:rsidRDefault="00090847" w:rsidP="00743A90">
      <w:pPr>
        <w:jc w:val="right"/>
      </w:pPr>
      <w:r>
        <w:rPr>
          <w:rFonts w:cs="Times New Roman"/>
        </w:rPr>
        <w:t>_______________________________</w:t>
      </w:r>
    </w:p>
    <w:p w14:paraId="1EDE7E17" w14:textId="77777777" w:rsidR="00DB22ED" w:rsidRDefault="00DB22ED">
      <w:pPr>
        <w:rPr>
          <w:rFonts w:cs="Times New Roman"/>
        </w:rPr>
      </w:pPr>
    </w:p>
    <w:p w14:paraId="5898048E" w14:textId="77FF2D8B" w:rsidR="00743A90" w:rsidRDefault="00743A90">
      <w:pPr>
        <w:rPr>
          <w:rFonts w:cs="Times New Roman"/>
        </w:rPr>
      </w:pPr>
      <w:r>
        <w:rPr>
          <w:rFonts w:cs="Times New Roman"/>
        </w:rPr>
        <w:t xml:space="preserve">Teramo, </w:t>
      </w:r>
      <w:r w:rsidR="00BA767D">
        <w:rPr>
          <w:rFonts w:cs="Times New Roman"/>
        </w:rPr>
        <w:t xml:space="preserve">12 FEBBRAIO 2025 </w:t>
      </w:r>
    </w:p>
    <w:p w14:paraId="27D0DC8E" w14:textId="77777777" w:rsidR="00BA767D" w:rsidRDefault="00BA767D">
      <w:pPr>
        <w:rPr>
          <w:rFonts w:cs="Times New Roman"/>
        </w:rPr>
      </w:pPr>
    </w:p>
    <w:p w14:paraId="5AF3B15F" w14:textId="77777777" w:rsidR="00B0239D" w:rsidRDefault="00B0239D">
      <w:pPr>
        <w:spacing w:after="86"/>
        <w:rPr>
          <w:rFonts w:cs="Times New Roman"/>
        </w:rPr>
      </w:pPr>
    </w:p>
    <w:p w14:paraId="5909BA8D" w14:textId="77777777" w:rsidR="00BA767D" w:rsidRDefault="00BA767D">
      <w:pPr>
        <w:spacing w:after="86"/>
        <w:rPr>
          <w:rFonts w:cs="Times New Roman"/>
        </w:rPr>
      </w:pPr>
    </w:p>
    <w:p w14:paraId="5E51A1AC" w14:textId="0B0CBCC1" w:rsidR="00CB7B36" w:rsidRPr="00B0239D" w:rsidRDefault="00090847">
      <w:pPr>
        <w:spacing w:after="86"/>
        <w:rPr>
          <w:color w:val="FF0000"/>
          <w:sz w:val="20"/>
          <w:szCs w:val="20"/>
        </w:rPr>
      </w:pPr>
      <w:r w:rsidRPr="00B0239D">
        <w:rPr>
          <w:rFonts w:cs="Times New Roman"/>
          <w:b/>
          <w:bCs/>
          <w:color w:val="FF0000"/>
          <w:sz w:val="20"/>
          <w:szCs w:val="20"/>
        </w:rPr>
        <w:t>PROGRAMMA CORSO</w:t>
      </w:r>
    </w:p>
    <w:p w14:paraId="7CB42A5C" w14:textId="77777777" w:rsidR="00CB7B36" w:rsidRDefault="00090847" w:rsidP="00C73898">
      <w:pPr>
        <w:pStyle w:val="Titolo21"/>
        <w:spacing w:before="92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lastRenderedPageBreak/>
        <w:t>Formazione generale dei lavoratori La valutazione dei rischi</w:t>
      </w:r>
    </w:p>
    <w:p w14:paraId="26C9F453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Rischio</w:t>
      </w:r>
    </w:p>
    <w:p w14:paraId="2CAED305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Danno</w:t>
      </w:r>
    </w:p>
    <w:p w14:paraId="49E2298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Prevenzione</w:t>
      </w:r>
    </w:p>
    <w:p w14:paraId="045F06AB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Protezione</w:t>
      </w:r>
    </w:p>
    <w:p w14:paraId="4C8F889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della prevenzione aziendale</w:t>
      </w:r>
    </w:p>
    <w:p w14:paraId="3976F03A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Diritti, doveri e sanzioni per i vari soggetti aziendali</w:t>
      </w:r>
    </w:p>
    <w:p w14:paraId="22EABAD6" w14:textId="77777777" w:rsidR="00CB7B36" w:rsidRDefault="00090847">
      <w:pPr>
        <w:pStyle w:val="Paragrafoelenco"/>
        <w:numPr>
          <w:ilvl w:val="0"/>
          <w:numId w:val="3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 di vigilanza e di controllo e assistenza nei rapporti con le aziende</w:t>
      </w:r>
    </w:p>
    <w:p w14:paraId="1EAFE8ED" w14:textId="7CF00550" w:rsidR="00CB7B36" w:rsidRPr="006B337B" w:rsidRDefault="00090847" w:rsidP="006B337B">
      <w:pPr>
        <w:pStyle w:val="Titolo21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Formazione specifica rischio medio Rischi infortuni.</w:t>
      </w:r>
    </w:p>
    <w:p w14:paraId="5D8799F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Meccanici generali.</w:t>
      </w:r>
    </w:p>
    <w:p w14:paraId="3629CE8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Elettrici generali.</w:t>
      </w:r>
    </w:p>
    <w:p w14:paraId="7CE5D7C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Macchine.</w:t>
      </w:r>
    </w:p>
    <w:p w14:paraId="1894D8D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Attrezzature.</w:t>
      </w:r>
    </w:p>
    <w:p w14:paraId="214FBC9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Cadute dall'alto.</w:t>
      </w:r>
    </w:p>
    <w:p w14:paraId="0B03032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da esplosione.</w:t>
      </w:r>
    </w:p>
    <w:p w14:paraId="0D9D23F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chimici, Nebbie - Oli - Fumi - Vapori – Polveri.</w:t>
      </w:r>
    </w:p>
    <w:p w14:paraId="6079C665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cancerogeni.</w:t>
      </w:r>
    </w:p>
    <w:p w14:paraId="3ABD00B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biologici.</w:t>
      </w:r>
    </w:p>
    <w:p w14:paraId="7FD10EC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Rumore.</w:t>
      </w:r>
    </w:p>
    <w:p w14:paraId="1231894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Vibrazione.</w:t>
      </w:r>
    </w:p>
    <w:p w14:paraId="116CCC5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Radiazioni.</w:t>
      </w:r>
    </w:p>
    <w:p w14:paraId="15E864D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Microclima e illuminazione.</w:t>
      </w:r>
    </w:p>
    <w:p w14:paraId="0F70BB1C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Videoterminali.</w:t>
      </w:r>
    </w:p>
    <w:p w14:paraId="72C6ED7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 lavoro.</w:t>
      </w:r>
    </w:p>
    <w:p w14:paraId="54902B2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Ambienti di lavoro.</w:t>
      </w:r>
    </w:p>
    <w:p w14:paraId="39D4FB18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Stress lavoro-correlato.</w:t>
      </w:r>
    </w:p>
    <w:p w14:paraId="3AB1A5D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Movimentazione merci (apparecchi di sollevamento, mezzi trasporto).</w:t>
      </w:r>
    </w:p>
    <w:p w14:paraId="4C3395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Segnaletica.</w:t>
      </w:r>
    </w:p>
    <w:p w14:paraId="71F18CE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Emergenze.</w:t>
      </w:r>
    </w:p>
    <w:p w14:paraId="5AB7F6F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procedure di sicurezza con riferimento al profilo di rischio specifico.- sanitario</w:t>
      </w:r>
    </w:p>
    <w:p w14:paraId="5E89B18D" w14:textId="77777777" w:rsidR="00CB7B36" w:rsidRDefault="00090847">
      <w:pPr>
        <w:pStyle w:val="Paragrafoelenco"/>
        <w:numPr>
          <w:ilvl w:val="0"/>
          <w:numId w:val="4"/>
        </w:numPr>
        <w:spacing w:after="29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esodo e incendi.</w:t>
      </w:r>
    </w:p>
    <w:p w14:paraId="636D4FE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organizzative per il primo soccorso.</w:t>
      </w:r>
    </w:p>
    <w:p w14:paraId="73A031E7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Incidenti e infortuni mancati.</w:t>
      </w:r>
    </w:p>
    <w:p w14:paraId="63A75FF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 rischi per la salute causati dal coronavirus SARS-CoV-2</w:t>
      </w:r>
    </w:p>
    <w:p w14:paraId="2719095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corrette misure igieniche da adottare per prevenire il contagio da COVID-19</w:t>
      </w:r>
    </w:p>
    <w:p w14:paraId="0688A9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misure di sicurezza da attuare negli ambienti di lavoro per ridurre il contagio da COVID-19</w:t>
      </w:r>
    </w:p>
    <w:p w14:paraId="43D1B0C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Dispositivi di protezione: mascherine chirurgiche, FFP2 e FFP3. Corretto utilizzo.</w:t>
      </w:r>
    </w:p>
    <w:p w14:paraId="5E77826E" w14:textId="77777777" w:rsidR="00CB7B36" w:rsidRPr="00735458" w:rsidRDefault="00090847" w:rsidP="00735458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La gestione dei rifiuti in azienda durante l’emergenza COVID-19</w:t>
      </w:r>
      <w:r>
        <w:rPr>
          <w:rFonts w:ascii="Calibri" w:hAnsi="Calibri"/>
          <w:sz w:val="21"/>
          <w:szCs w:val="21"/>
        </w:rPr>
        <w:tab/>
      </w:r>
    </w:p>
    <w:p w14:paraId="29D3A262" w14:textId="77777777" w:rsidR="00CB7B36" w:rsidRDefault="00090847">
      <w:pPr>
        <w:pStyle w:val="Paragrafoelenco"/>
        <w:spacing w:before="114" w:after="314"/>
        <w:ind w:left="0" w:firstLine="0"/>
      </w:pPr>
      <w:r>
        <w:rPr>
          <w:rFonts w:ascii="Calibri" w:hAnsi="Calibri"/>
          <w:b/>
          <w:bCs/>
        </w:rPr>
        <w:t>TEST DI VALUTAZIONE FINALE</w:t>
      </w:r>
    </w:p>
    <w:sectPr w:rsidR="00CB7B36" w:rsidSect="00CB7B36">
      <w:headerReference w:type="default" r:id="rId10"/>
      <w:pgSz w:w="11906" w:h="16838"/>
      <w:pgMar w:top="1500" w:right="1227" w:bottom="1247" w:left="1227" w:header="627" w:footer="0" w:gutter="0"/>
      <w:pgBorders>
        <w:top w:val="single" w:sz="24" w:space="0" w:color="800000"/>
        <w:left w:val="single" w:sz="24" w:space="30" w:color="800000"/>
        <w:bottom w:val="single" w:sz="24" w:space="31" w:color="800000"/>
        <w:right w:val="single" w:sz="24" w:space="30" w:color="8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2CBFE" w14:textId="77777777" w:rsidR="00C97F49" w:rsidRDefault="00C97F49" w:rsidP="00CB7B36">
      <w:pPr>
        <w:spacing w:after="0" w:line="240" w:lineRule="auto"/>
      </w:pPr>
      <w:r>
        <w:separator/>
      </w:r>
    </w:p>
  </w:endnote>
  <w:endnote w:type="continuationSeparator" w:id="0">
    <w:p w14:paraId="5CFCC0DE" w14:textId="77777777" w:rsidR="00C97F49" w:rsidRDefault="00C97F49" w:rsidP="00CB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EC4C" w14:textId="77777777" w:rsidR="00C97F49" w:rsidRDefault="00C97F49" w:rsidP="00CB7B36">
      <w:pPr>
        <w:spacing w:after="0" w:line="240" w:lineRule="auto"/>
      </w:pPr>
      <w:r>
        <w:separator/>
      </w:r>
    </w:p>
  </w:footnote>
  <w:footnote w:type="continuationSeparator" w:id="0">
    <w:p w14:paraId="07F9F26B" w14:textId="77777777" w:rsidR="00C97F49" w:rsidRDefault="00C97F49" w:rsidP="00CB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04" w:type="dxa"/>
      <w:tblInd w:w="113" w:type="dxa"/>
      <w:tblLayout w:type="fixed"/>
      <w:tblLook w:val="04A0" w:firstRow="1" w:lastRow="0" w:firstColumn="1" w:lastColumn="0" w:noHBand="0" w:noVBand="1"/>
    </w:tblPr>
    <w:tblGrid>
      <w:gridCol w:w="8404"/>
    </w:tblGrid>
    <w:tr w:rsidR="00CB7B36" w14:paraId="2C22D58F" w14:textId="77777777">
      <w:trPr>
        <w:trHeight w:val="1350"/>
      </w:trPr>
      <w:tc>
        <w:tcPr>
          <w:tcW w:w="840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CDC57D7" w14:textId="05DB3BF2" w:rsidR="00CB7B36" w:rsidRDefault="00090847">
          <w:pPr>
            <w:widowControl w:val="0"/>
            <w:tabs>
              <w:tab w:val="center" w:pos="2287"/>
              <w:tab w:val="right" w:pos="4574"/>
              <w:tab w:val="center" w:pos="4720"/>
              <w:tab w:val="right" w:pos="9441"/>
            </w:tabs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ab/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32704AF1" wp14:editId="579B8F74">
                <wp:extent cx="1468755" cy="706755"/>
                <wp:effectExtent l="0" t="0" r="0" b="0"/>
                <wp:docPr id="3" name="Immagin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b/>
              <w:bCs/>
            </w:rPr>
            <w:tab/>
          </w:r>
          <w:r w:rsidR="00DB22ED">
            <w:rPr>
              <w:noProof/>
              <w:lang w:eastAsia="it-IT"/>
            </w:rPr>
            <w:t xml:space="preserve">                                         </w:t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18F7CCBB" wp14:editId="31B74682">
                <wp:extent cx="1149985" cy="623570"/>
                <wp:effectExtent l="0" t="0" r="0" b="0"/>
                <wp:docPr id="4" name="Immagine6" descr="C:\Users\Paola\Desktop\UKAS IS0 9001\Uka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6" descr="C:\Users\Paola\Desktop\UKAS IS0 9001\Uka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985" cy="62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678B91" w14:textId="77777777" w:rsidR="00CB7B36" w:rsidRDefault="00CB7B36">
    <w:pPr>
      <w:tabs>
        <w:tab w:val="center" w:pos="4720"/>
        <w:tab w:val="right" w:pos="9441"/>
      </w:tabs>
      <w:jc w:val="right"/>
      <w:rPr>
        <w:rFonts w:ascii="Tahoma" w:hAnsi="Tahoma" w:cs="Tahoma"/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31A"/>
    <w:multiLevelType w:val="multilevel"/>
    <w:tmpl w:val="626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D90E7F"/>
    <w:multiLevelType w:val="multilevel"/>
    <w:tmpl w:val="8D9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9E23A3F"/>
    <w:multiLevelType w:val="multilevel"/>
    <w:tmpl w:val="941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2F42B03"/>
    <w:multiLevelType w:val="multilevel"/>
    <w:tmpl w:val="E264B8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AF41AA"/>
    <w:multiLevelType w:val="multilevel"/>
    <w:tmpl w:val="A83230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0583851">
    <w:abstractNumId w:val="3"/>
  </w:num>
  <w:num w:numId="2" w16cid:durableId="519203614">
    <w:abstractNumId w:val="2"/>
  </w:num>
  <w:num w:numId="3" w16cid:durableId="957495681">
    <w:abstractNumId w:val="0"/>
  </w:num>
  <w:num w:numId="4" w16cid:durableId="1298024189">
    <w:abstractNumId w:val="1"/>
  </w:num>
  <w:num w:numId="5" w16cid:durableId="769087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defaultTabStop w:val="708"/>
  <w:autoHyphenation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1C"/>
    <w:rsid w:val="00023D08"/>
    <w:rsid w:val="00043AAE"/>
    <w:rsid w:val="000550C4"/>
    <w:rsid w:val="00074B27"/>
    <w:rsid w:val="0007687F"/>
    <w:rsid w:val="00090847"/>
    <w:rsid w:val="000B3AD2"/>
    <w:rsid w:val="000C4843"/>
    <w:rsid w:val="000F4951"/>
    <w:rsid w:val="0010523C"/>
    <w:rsid w:val="00114467"/>
    <w:rsid w:val="00135A84"/>
    <w:rsid w:val="001C09F9"/>
    <w:rsid w:val="002077F7"/>
    <w:rsid w:val="002B1F26"/>
    <w:rsid w:val="002C2199"/>
    <w:rsid w:val="00341003"/>
    <w:rsid w:val="0036100B"/>
    <w:rsid w:val="00362BF4"/>
    <w:rsid w:val="00377159"/>
    <w:rsid w:val="003D0921"/>
    <w:rsid w:val="003D1CE0"/>
    <w:rsid w:val="00414449"/>
    <w:rsid w:val="004254B7"/>
    <w:rsid w:val="004E34D1"/>
    <w:rsid w:val="004F1347"/>
    <w:rsid w:val="005229B4"/>
    <w:rsid w:val="005379AA"/>
    <w:rsid w:val="00595F3D"/>
    <w:rsid w:val="005B39F3"/>
    <w:rsid w:val="0067706B"/>
    <w:rsid w:val="006B337B"/>
    <w:rsid w:val="006E6717"/>
    <w:rsid w:val="007070A1"/>
    <w:rsid w:val="007235CC"/>
    <w:rsid w:val="00735458"/>
    <w:rsid w:val="00743A90"/>
    <w:rsid w:val="007D6984"/>
    <w:rsid w:val="00861B89"/>
    <w:rsid w:val="00973D8B"/>
    <w:rsid w:val="009B7BBB"/>
    <w:rsid w:val="009C41F1"/>
    <w:rsid w:val="009D3A58"/>
    <w:rsid w:val="009F5585"/>
    <w:rsid w:val="00A35968"/>
    <w:rsid w:val="00A71D1C"/>
    <w:rsid w:val="00A75E32"/>
    <w:rsid w:val="00AE5A75"/>
    <w:rsid w:val="00AF3F91"/>
    <w:rsid w:val="00B0239D"/>
    <w:rsid w:val="00BA767D"/>
    <w:rsid w:val="00BE7E81"/>
    <w:rsid w:val="00C501BE"/>
    <w:rsid w:val="00C50775"/>
    <w:rsid w:val="00C727E6"/>
    <w:rsid w:val="00C73898"/>
    <w:rsid w:val="00C97F49"/>
    <w:rsid w:val="00CB7B36"/>
    <w:rsid w:val="00D04261"/>
    <w:rsid w:val="00DB1488"/>
    <w:rsid w:val="00DB22ED"/>
    <w:rsid w:val="00DF0704"/>
    <w:rsid w:val="00E551AD"/>
    <w:rsid w:val="00E73C6D"/>
    <w:rsid w:val="00EF5637"/>
    <w:rsid w:val="00F02474"/>
    <w:rsid w:val="00F16B2F"/>
    <w:rsid w:val="00F57EA0"/>
    <w:rsid w:val="00F84B50"/>
    <w:rsid w:val="00FD38CA"/>
    <w:rsid w:val="00FE29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B355579"/>
  <w15:docId w15:val="{16157B49-A861-426D-AA8F-BEE6A975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2328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21">
    <w:name w:val="Titolo 21"/>
    <w:basedOn w:val="Normale"/>
    <w:qFormat/>
    <w:rsid w:val="00CB7B36"/>
    <w:pPr>
      <w:spacing w:before="206" w:after="0"/>
      <w:ind w:left="491"/>
      <w:outlineLvl w:val="2"/>
    </w:pPr>
    <w:rPr>
      <w:rFonts w:ascii="Times New Roman" w:eastAsia="Times New Roman" w:hAnsi="Times New Roman" w:cs="Times New Roman"/>
      <w:b/>
      <w:bCs/>
      <w:sz w:val="23"/>
      <w:szCs w:val="23"/>
      <w:lang w:eastAsia="en-US"/>
    </w:rPr>
  </w:style>
  <w:style w:type="paragraph" w:customStyle="1" w:styleId="Titolo31">
    <w:name w:val="Titolo 3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2"/>
    </w:pPr>
    <w:rPr>
      <w:rFonts w:ascii="Arial" w:eastAsia="Times New Roman" w:hAnsi="Arial" w:cs="Arial"/>
      <w:sz w:val="28"/>
      <w:szCs w:val="24"/>
    </w:rPr>
  </w:style>
  <w:style w:type="paragraph" w:customStyle="1" w:styleId="Titolo51">
    <w:name w:val="Titolo 5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80"/>
      <w:sz w:val="44"/>
      <w:szCs w:val="24"/>
    </w:rPr>
  </w:style>
  <w:style w:type="character" w:customStyle="1" w:styleId="Absatz-Standardschriftart">
    <w:name w:val="Absatz-Standardschriftart"/>
    <w:qFormat/>
    <w:rsid w:val="00C02328"/>
  </w:style>
  <w:style w:type="character" w:customStyle="1" w:styleId="WW-Absatz-Standardschriftart">
    <w:name w:val="WW-Absatz-Standardschriftart"/>
    <w:qFormat/>
    <w:rsid w:val="00C02328"/>
  </w:style>
  <w:style w:type="character" w:customStyle="1" w:styleId="WW-Absatz-Standardschriftart1">
    <w:name w:val="WW-Absatz-Standardschriftart1"/>
    <w:qFormat/>
    <w:rsid w:val="00C02328"/>
  </w:style>
  <w:style w:type="character" w:customStyle="1" w:styleId="WW-Absatz-Standardschriftart11">
    <w:name w:val="WW-Absatz-Standardschriftart11"/>
    <w:qFormat/>
    <w:rsid w:val="00C02328"/>
  </w:style>
  <w:style w:type="character" w:customStyle="1" w:styleId="WW-Absatz-Standardschriftart111">
    <w:name w:val="WW-Absatz-Standardschriftart111"/>
    <w:qFormat/>
    <w:rsid w:val="00C02328"/>
  </w:style>
  <w:style w:type="character" w:customStyle="1" w:styleId="WW-Absatz-Standardschriftart1111">
    <w:name w:val="WW-Absatz-Standardschriftart1111"/>
    <w:qFormat/>
    <w:rsid w:val="00C02328"/>
  </w:style>
  <w:style w:type="character" w:customStyle="1" w:styleId="WW-Absatz-Standardschriftart11111">
    <w:name w:val="WW-Absatz-Standardschriftart11111"/>
    <w:qFormat/>
    <w:rsid w:val="00C02328"/>
  </w:style>
  <w:style w:type="character" w:customStyle="1" w:styleId="WW-Absatz-Standardschriftart111111">
    <w:name w:val="WW-Absatz-Standardschriftart111111"/>
    <w:qFormat/>
    <w:rsid w:val="00C02328"/>
  </w:style>
  <w:style w:type="character" w:customStyle="1" w:styleId="WW-Absatz-Standardschriftart1111111">
    <w:name w:val="WW-Absatz-Standardschriftart1111111"/>
    <w:qFormat/>
    <w:rsid w:val="00C02328"/>
  </w:style>
  <w:style w:type="character" w:customStyle="1" w:styleId="WW-Absatz-Standardschriftart11111111">
    <w:name w:val="WW-Absatz-Standardschriftart11111111"/>
    <w:qFormat/>
    <w:rsid w:val="00C02328"/>
  </w:style>
  <w:style w:type="character" w:customStyle="1" w:styleId="WW-Absatz-Standardschriftart111111111">
    <w:name w:val="WW-Absatz-Standardschriftart111111111"/>
    <w:qFormat/>
    <w:rsid w:val="00C02328"/>
  </w:style>
  <w:style w:type="character" w:customStyle="1" w:styleId="WW-Absatz-Standardschriftart1111111111">
    <w:name w:val="WW-Absatz-Standardschriftart1111111111"/>
    <w:qFormat/>
    <w:rsid w:val="00C02328"/>
  </w:style>
  <w:style w:type="character" w:customStyle="1" w:styleId="WW-Absatz-Standardschriftart11111111111">
    <w:name w:val="WW-Absatz-Standardschriftart11111111111"/>
    <w:qFormat/>
    <w:rsid w:val="00C02328"/>
  </w:style>
  <w:style w:type="character" w:customStyle="1" w:styleId="WW-Absatz-Standardschriftart111111111111">
    <w:name w:val="WW-Absatz-Standardschriftart111111111111"/>
    <w:qFormat/>
    <w:rsid w:val="00C02328"/>
  </w:style>
  <w:style w:type="character" w:customStyle="1" w:styleId="WW-Absatz-Standardschriftart1111111111111">
    <w:name w:val="WW-Absatz-Standardschriftart1111111111111"/>
    <w:qFormat/>
    <w:rsid w:val="00C02328"/>
  </w:style>
  <w:style w:type="character" w:customStyle="1" w:styleId="WW-Absatz-Standardschriftart11111111111111">
    <w:name w:val="WW-Absatz-Standardschriftart11111111111111"/>
    <w:qFormat/>
    <w:rsid w:val="00C02328"/>
  </w:style>
  <w:style w:type="character" w:customStyle="1" w:styleId="Carpredefinitoparagrafo1">
    <w:name w:val="Car. predefinito paragrafo1"/>
    <w:qFormat/>
    <w:rsid w:val="00C02328"/>
  </w:style>
  <w:style w:type="character" w:customStyle="1" w:styleId="CarattereCarattere">
    <w:name w:val="Carattere Carattere"/>
    <w:qFormat/>
    <w:rsid w:val="00C02328"/>
    <w:rPr>
      <w:rFonts w:ascii="Tahoma" w:hAnsi="Tahoma" w:cs="Tahoma"/>
      <w:sz w:val="16"/>
      <w:szCs w:val="16"/>
    </w:rPr>
  </w:style>
  <w:style w:type="character" w:customStyle="1" w:styleId="CarattereCarattere2">
    <w:name w:val="Carattere Carattere2"/>
    <w:qFormat/>
    <w:rsid w:val="00C02328"/>
    <w:rPr>
      <w:rFonts w:ascii="Arial" w:eastAsia="Times New Roman" w:hAnsi="Arial" w:cs="Arial"/>
      <w:sz w:val="28"/>
      <w:szCs w:val="24"/>
    </w:rPr>
  </w:style>
  <w:style w:type="character" w:customStyle="1" w:styleId="CarattereCarattere1">
    <w:name w:val="Carattere Carattere1"/>
    <w:qFormat/>
    <w:rsid w:val="00C02328"/>
    <w:rPr>
      <w:rFonts w:ascii="Arial" w:eastAsia="Times New Roman" w:hAnsi="Arial" w:cs="Arial"/>
      <w:b/>
      <w:bCs/>
      <w:color w:val="000080"/>
      <w:sz w:val="44"/>
      <w:szCs w:val="24"/>
    </w:rPr>
  </w:style>
  <w:style w:type="character" w:styleId="Enfasigrassetto">
    <w:name w:val="Strong"/>
    <w:qFormat/>
    <w:rsid w:val="00CB7B36"/>
    <w:rPr>
      <w:b/>
      <w:bCs/>
    </w:rPr>
  </w:style>
  <w:style w:type="character" w:customStyle="1" w:styleId="IntestazioneCarattere">
    <w:name w:val="Intestazione Carattere"/>
    <w:link w:val="Intestazione2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customStyle="1" w:styleId="PidipaginaCarattere">
    <w:name w:val="Piè di pagina Carattere"/>
    <w:link w:val="Pidipagina1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styleId="Enfasidelicata">
    <w:name w:val="Subtle Emphasis"/>
    <w:uiPriority w:val="19"/>
    <w:qFormat/>
    <w:rsid w:val="00010A93"/>
    <w:rPr>
      <w:i/>
      <w:iCs/>
      <w:color w:val="808080"/>
    </w:rPr>
  </w:style>
  <w:style w:type="character" w:customStyle="1" w:styleId="Punti">
    <w:name w:val="Punti"/>
    <w:qFormat/>
    <w:rsid w:val="00CB7B36"/>
    <w:rPr>
      <w:rFonts w:ascii="OpenSymbol" w:eastAsia="OpenSymbol" w:hAnsi="OpenSymbol" w:cs="OpenSymbol"/>
    </w:rPr>
  </w:style>
  <w:style w:type="character" w:styleId="Enfasicorsivo">
    <w:name w:val="Emphasis"/>
    <w:qFormat/>
    <w:rsid w:val="00CB7B36"/>
    <w:rPr>
      <w:i/>
      <w:iCs/>
    </w:rPr>
  </w:style>
  <w:style w:type="paragraph" w:styleId="Titolo">
    <w:name w:val="Title"/>
    <w:basedOn w:val="Normale"/>
    <w:next w:val="Corpotesto"/>
    <w:qFormat/>
    <w:rsid w:val="00CB7B3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rsid w:val="00C02328"/>
    <w:pPr>
      <w:spacing w:after="120"/>
    </w:pPr>
  </w:style>
  <w:style w:type="paragraph" w:styleId="Elenco">
    <w:name w:val="List"/>
    <w:basedOn w:val="Corpotesto"/>
    <w:rsid w:val="00C02328"/>
    <w:rPr>
      <w:rFonts w:cs="Tahoma"/>
    </w:rPr>
  </w:style>
  <w:style w:type="paragraph" w:customStyle="1" w:styleId="Didascalia1">
    <w:name w:val="Didascalia1"/>
    <w:basedOn w:val="Normale"/>
    <w:qFormat/>
    <w:rsid w:val="00CB7B3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qFormat/>
    <w:rsid w:val="00C02328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qFormat/>
    <w:rsid w:val="00C0232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0">
    <w:name w:val="Didascalia1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estofumetto">
    <w:name w:val="Balloon Text"/>
    <w:basedOn w:val="Normale"/>
    <w:qFormat/>
    <w:rsid w:val="00C0232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Intestazioneepidipagina">
    <w:name w:val="Intestazione e piè di pagina"/>
    <w:basedOn w:val="Normale"/>
    <w:qFormat/>
    <w:rsid w:val="00CB7B36"/>
  </w:style>
  <w:style w:type="paragraph" w:customStyle="1" w:styleId="Intestazione2">
    <w:name w:val="Intestazione2"/>
    <w:basedOn w:val="Normale"/>
    <w:link w:val="Intestazione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customStyle="1" w:styleId="Pidipagina1">
    <w:name w:val="Piè di pagina1"/>
    <w:basedOn w:val="Normale"/>
    <w:link w:val="Pidipagina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styleId="NormaleWeb">
    <w:name w:val="Normal (Web)"/>
    <w:basedOn w:val="Normale"/>
    <w:uiPriority w:val="99"/>
    <w:semiHidden/>
    <w:unhideWhenUsed/>
    <w:qFormat/>
    <w:rsid w:val="00852C17"/>
    <w:pPr>
      <w:suppressAutoHyphens w:val="0"/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B7B36"/>
    <w:pPr>
      <w:ind w:left="974" w:hanging="361"/>
    </w:pPr>
    <w:rPr>
      <w:rFonts w:ascii="Times New Roman" w:eastAsia="Times New Roman" w:hAnsi="Times New Roman" w:cs="Times New Roman"/>
      <w:lang w:eastAsia="en-US"/>
    </w:rPr>
  </w:style>
  <w:style w:type="table" w:styleId="Grigliatabella">
    <w:name w:val="Table Grid"/>
    <w:basedOn w:val="Tabellanormale"/>
    <w:uiPriority w:val="59"/>
    <w:rsid w:val="00852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1">
    <w:name w:val="Intestazione Carattere1"/>
    <w:link w:val="Intestazione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  <w:style w:type="paragraph" w:styleId="Pidipagina">
    <w:name w:val="footer"/>
    <w:basedOn w:val="Normale"/>
    <w:link w:val="Pidipagina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1">
    <w:name w:val="Piè di pagina Carattere1"/>
    <w:link w:val="Pidipagina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OneDrive\FORMAZIONE%202024\CORSI%20TECNICI%20E%20ATTREZZATURE%202024\FORMAZIONE%20LAVORATORI%202024\RISCHIO%20MEDIO\4%20FLM%2004%2010%2024%20GIAMP\AZ%20AGRICOLA%20EREDI%20GATTI%20ILARIO%20DI%20GATTI%20GENNJ\RONCA%20MARIA%20FLM%20AZ%20AGRICOLA%20EREDI%20GATTI%20ILARIO%20DI%20GATTI%20GENNJ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RONCA MARIA FLM AZ AGRICOLA EREDI GATTI ILARIO DI GATTI GENNJ.dot</Template>
  <TotalTime>33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Si attesta che il signor</vt:lpstr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attesta che il signor</dc:title>
  <dc:subject/>
  <dc:creator>Paola</dc:creator>
  <cp:keywords/>
  <cp:lastModifiedBy>Lorenzo Ricci</cp:lastModifiedBy>
  <cp:revision>3</cp:revision>
  <cp:lastPrinted>2024-02-27T13:24:00Z</cp:lastPrinted>
  <dcterms:created xsi:type="dcterms:W3CDTF">2025-02-13T08:51:00Z</dcterms:created>
  <dcterms:modified xsi:type="dcterms:W3CDTF">2025-11-13T23:35:00Z</dcterms:modified>
  <dc:language>it-IT</dc:language>
</cp:coreProperties>
</file>